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:rsidR="003E1D56" w:rsidRDefault="0043794E" w:rsidP="0043794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GamingFUN</w:t>
                    </w:r>
                  </w:p>
                </w:tc>
              </w:sdtContent>
            </w:sdt>
          </w:tr>
          <w:tr w:rsidR="003E1D56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56"/>
                  <w:szCs w:val="56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Default="0043794E" w:rsidP="0043794E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GAMEPROGRAMMING-1</w:t>
                    </w:r>
                  </w:p>
                </w:tc>
              </w:sdtContent>
            </w:sdt>
          </w:tr>
          <w:tr w:rsidR="003E1D56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3E1D56" w:rsidRDefault="0043794E" w:rsidP="008B6704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Assignment-</w:t>
                </w:r>
                <w:r w:rsidR="008B6704"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  <w:t>2</w:t>
                </w:r>
              </w:p>
            </w:tc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>Version #</w:t>
                </w:r>
                <w:r w:rsidR="0043794E">
                  <w:rPr>
                    <w:sz w:val="24"/>
                    <w:szCs w:val="24"/>
                  </w:rPr>
                  <w:t>01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201</w:t>
                </w:r>
                <w:r w:rsidR="0043794E">
                  <w:t>6</w:t>
                </w:r>
                <w:r>
                  <w:t xml:space="preserve"> by </w:t>
                </w:r>
                <w:proofErr w:type="spellStart"/>
                <w:r w:rsidR="0043794E">
                  <w:t>GamingFun</w:t>
                </w:r>
                <w:proofErr w:type="spellEnd"/>
                <w:r>
                  <w:t>.</w:t>
                </w:r>
              </w:p>
              <w:p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  <w:p w:rsidR="003E1D56" w:rsidRDefault="003E1D56">
                <w:pPr>
                  <w:pStyle w:val="NoSpacing"/>
                  <w:jc w:val="center"/>
                </w:pPr>
              </w:p>
            </w:tc>
          </w:tr>
          <w:tr w:rsidR="003E1D56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43794E" w:rsidP="009567EC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Padma C</w:t>
                    </w:r>
                    <w:r w:rsidR="009567EC"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h</w:t>
                    </w: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akraborty</w:t>
                    </w:r>
                  </w:p>
                </w:tc>
              </w:sdtContent>
            </w:sdt>
          </w:tr>
          <w:tr w:rsidR="003E1D56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21BBC">
          <w:r>
            <w:rPr>
              <w:noProof/>
              <w:lang w:val="en-029" w:eastAsia="en-029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1E955A5" wp14:editId="4F87862A">
                    <wp:simplePos x="0" y="0"/>
                    <wp:positionH relativeFrom="column">
                      <wp:posOffset>1797908</wp:posOffset>
                    </wp:positionH>
                    <wp:positionV relativeFrom="paragraph">
                      <wp:posOffset>-5905911</wp:posOffset>
                    </wp:positionV>
                    <wp:extent cx="2440460" cy="685800"/>
                    <wp:effectExtent l="0" t="0" r="0" b="0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440460" cy="685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3E1D56" w:rsidRPr="003E1D56" w:rsidRDefault="0043794E" w:rsidP="003E1D56">
                                <w:pPr>
                                  <w:jc w:val="center"/>
                                  <w:rPr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noProof/>
                                    <w:lang w:val="en-029" w:eastAsia="en-029"/>
                                  </w:rPr>
                                  <w:drawing>
                                    <wp:inline distT="0" distB="0" distL="0" distR="0" wp14:anchorId="29AE7322" wp14:editId="2483A27D">
                                      <wp:extent cx="1903095" cy="593090"/>
                                      <wp:effectExtent l="0" t="0" r="1905" b="0"/>
                                      <wp:docPr id="4" name="Picture 4" descr="C:\Users\chakraborty\Downloads\logo_1956770_web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C:\Users\chakraborty\Downloads\logo_1956770_web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3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903095" cy="59309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1.55pt;margin-top:-465.05pt;width:192.15pt;height:5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" stroked="f">
                    <v:textbox>
                      <w:txbxContent>
                        <w:p w:rsidR="003E1D56" w:rsidRPr="003E1D56" w:rsidRDefault="0043794E" w:rsidP="003E1D56">
                          <w:pPr>
                            <w:jc w:val="center"/>
                            <w:rPr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noProof/>
                              <w:lang w:val="en-029" w:eastAsia="en-029"/>
                            </w:rPr>
                            <w:drawing>
                              <wp:inline distT="0" distB="0" distL="0" distR="0" wp14:anchorId="29AE7322" wp14:editId="2483A27D">
                                <wp:extent cx="1903095" cy="593090"/>
                                <wp:effectExtent l="0" t="0" r="1905" b="0"/>
                                <wp:docPr id="4" name="Picture 4" descr="C:\Users\chakraborty\Downloads\logo_1956770_web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C:\Users\chakraborty\Downloads\logo_1956770_web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3095" cy="5930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3E1D56" w:rsidRDefault="009567EC" w:rsidP="008B6704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February </w:t>
                </w:r>
                <w:r w:rsidR="008B6704">
                  <w:rPr>
                    <w:sz w:val="24"/>
                    <w:szCs w:val="24"/>
                  </w:rPr>
                  <w:t>29</w:t>
                </w:r>
                <w:r>
                  <w:rPr>
                    <w:sz w:val="24"/>
                    <w:szCs w:val="24"/>
                  </w:rPr>
                  <w:t>,2016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p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p w:rsidR="001A39F4" w:rsidRDefault="001A39F4" w:rsidP="001A39F4">
      <w:pPr>
        <w:jc w:val="right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Page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 xml:space="preserve">Detailed Game Description </w:t>
      </w:r>
      <w:r>
        <w:rPr>
          <w:sz w:val="24"/>
          <w:szCs w:val="24"/>
        </w:rPr>
        <w:tab/>
        <w:t>_______________________________________</w:t>
      </w:r>
      <w:r w:rsidR="005C407E">
        <w:rPr>
          <w:sz w:val="24"/>
          <w:szCs w:val="24"/>
        </w:rPr>
        <w:tab/>
      </w:r>
      <w:r w:rsidR="005C407E">
        <w:rPr>
          <w:sz w:val="24"/>
          <w:szCs w:val="24"/>
        </w:rPr>
        <w:tab/>
        <w:t>3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Controls  _</w:t>
      </w:r>
      <w:proofErr w:type="gramEnd"/>
      <w:r>
        <w:rPr>
          <w:sz w:val="24"/>
          <w:szCs w:val="24"/>
        </w:rPr>
        <w:t>______________________________________________________</w:t>
      </w:r>
      <w:r w:rsidR="005C407E">
        <w:rPr>
          <w:sz w:val="24"/>
          <w:szCs w:val="24"/>
        </w:rPr>
        <w:tab/>
      </w:r>
      <w:r w:rsidR="005C407E">
        <w:rPr>
          <w:sz w:val="24"/>
          <w:szCs w:val="24"/>
        </w:rPr>
        <w:tab/>
        <w:t>3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>Interface Sketch</w:t>
      </w:r>
      <w:r>
        <w:rPr>
          <w:sz w:val="24"/>
          <w:szCs w:val="24"/>
        </w:rPr>
        <w:t xml:space="preserve">   _________________________________________________</w:t>
      </w:r>
      <w:r w:rsidR="005C407E">
        <w:rPr>
          <w:sz w:val="24"/>
          <w:szCs w:val="24"/>
        </w:rPr>
        <w:tab/>
      </w:r>
      <w:r w:rsidR="005C407E">
        <w:rPr>
          <w:sz w:val="24"/>
          <w:szCs w:val="24"/>
        </w:rPr>
        <w:tab/>
      </w:r>
      <w:r w:rsidR="00785CEF">
        <w:rPr>
          <w:sz w:val="24"/>
          <w:szCs w:val="24"/>
        </w:rPr>
        <w:t>3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>Screen Descriptions</w:t>
      </w:r>
      <w:r>
        <w:rPr>
          <w:sz w:val="24"/>
          <w:szCs w:val="24"/>
        </w:rPr>
        <w:t xml:space="preserve">   ______________________________________________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4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 xml:space="preserve">Characters / </w:t>
      </w:r>
      <w:proofErr w:type="gramStart"/>
      <w:r w:rsidRPr="001A39F4">
        <w:rPr>
          <w:sz w:val="24"/>
          <w:szCs w:val="24"/>
        </w:rPr>
        <w:t>Vehicles</w:t>
      </w:r>
      <w:r>
        <w:rPr>
          <w:sz w:val="24"/>
          <w:szCs w:val="24"/>
        </w:rPr>
        <w:t xml:space="preserve">  _</w:t>
      </w:r>
      <w:proofErr w:type="gramEnd"/>
      <w:r>
        <w:rPr>
          <w:sz w:val="24"/>
          <w:szCs w:val="24"/>
        </w:rPr>
        <w:t>____________________________________________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5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proofErr w:type="gramStart"/>
      <w:r w:rsidRPr="001A39F4">
        <w:rPr>
          <w:sz w:val="24"/>
          <w:szCs w:val="24"/>
        </w:rPr>
        <w:t>Enemies</w:t>
      </w:r>
      <w:r>
        <w:rPr>
          <w:sz w:val="24"/>
          <w:szCs w:val="24"/>
        </w:rPr>
        <w:t xml:space="preserve">  _</w:t>
      </w:r>
      <w:proofErr w:type="gramEnd"/>
      <w:r>
        <w:rPr>
          <w:sz w:val="24"/>
          <w:szCs w:val="24"/>
        </w:rPr>
        <w:t>_______________________________________________________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5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 xml:space="preserve">Scoring </w:t>
      </w:r>
      <w:r>
        <w:rPr>
          <w:sz w:val="24"/>
          <w:szCs w:val="24"/>
        </w:rPr>
        <w:t>_________________________________________________________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6</w:t>
      </w:r>
    </w:p>
    <w:p w:rsidR="001A39F4" w:rsidRPr="001A39F4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>Sound Index</w:t>
      </w:r>
      <w:r>
        <w:rPr>
          <w:sz w:val="24"/>
          <w:szCs w:val="24"/>
        </w:rPr>
        <w:t xml:space="preserve">   _____________________________________________________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6</w:t>
      </w:r>
    </w:p>
    <w:p w:rsidR="009A4D42" w:rsidRDefault="001A39F4" w:rsidP="001A39F4">
      <w:pPr>
        <w:spacing w:line="480" w:lineRule="auto"/>
        <w:rPr>
          <w:sz w:val="24"/>
          <w:szCs w:val="24"/>
        </w:rPr>
      </w:pPr>
      <w:r w:rsidRPr="001A39F4">
        <w:rPr>
          <w:sz w:val="24"/>
          <w:szCs w:val="24"/>
        </w:rPr>
        <w:t>Art / Multimedia Index</w:t>
      </w:r>
      <w:r>
        <w:rPr>
          <w:sz w:val="24"/>
          <w:szCs w:val="24"/>
        </w:rPr>
        <w:t xml:space="preserve">        ___________________________________________</w:t>
      </w:r>
      <w:r w:rsidR="00785CEF">
        <w:rPr>
          <w:sz w:val="24"/>
          <w:szCs w:val="24"/>
        </w:rPr>
        <w:tab/>
      </w:r>
      <w:r w:rsidR="00785CEF">
        <w:rPr>
          <w:sz w:val="24"/>
          <w:szCs w:val="24"/>
        </w:rPr>
        <w:tab/>
        <w:t>6</w:t>
      </w:r>
    </w:p>
    <w:p w:rsidR="001A39F4" w:rsidRDefault="001A39F4" w:rsidP="001A39F4">
      <w:pPr>
        <w:rPr>
          <w:sz w:val="24"/>
          <w:szCs w:val="24"/>
        </w:rPr>
      </w:pPr>
    </w:p>
    <w:p w:rsidR="001A39F4" w:rsidRDefault="001A39F4" w:rsidP="001A39F4">
      <w:pPr>
        <w:rPr>
          <w:sz w:val="24"/>
          <w:szCs w:val="24"/>
        </w:rPr>
      </w:pPr>
    </w:p>
    <w:p w:rsidR="001A39F4" w:rsidRDefault="001A39F4" w:rsidP="001A39F4">
      <w:pPr>
        <w:rPr>
          <w:sz w:val="24"/>
          <w:szCs w:val="24"/>
        </w:rPr>
      </w:pPr>
    </w:p>
    <w:p w:rsidR="001A39F4" w:rsidRDefault="001A39F4" w:rsidP="001A39F4">
      <w:pPr>
        <w:rPr>
          <w:b/>
          <w:sz w:val="24"/>
          <w:szCs w:val="24"/>
          <w:u w:val="single"/>
        </w:rPr>
      </w:pPr>
    </w:p>
    <w:p w:rsidR="001A39F4" w:rsidRDefault="001A39F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56775" w:rsidRDefault="009A4D42" w:rsidP="009A4D42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Version History</w:t>
      </w:r>
    </w:p>
    <w:p w:rsidR="009A4D42" w:rsidRDefault="008229FB" w:rsidP="009A4D42">
      <w:pPr>
        <w:jc w:val="right"/>
        <w:rPr>
          <w:sz w:val="24"/>
          <w:szCs w:val="24"/>
        </w:rPr>
      </w:pPr>
      <w:r>
        <w:rPr>
          <w:sz w:val="24"/>
          <w:szCs w:val="24"/>
        </w:rPr>
        <w:t>Game Overview</w:t>
      </w:r>
    </w:p>
    <w:p w:rsidR="009A4D42" w:rsidRDefault="009A4D42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8C6B2D" w:rsidRDefault="008C6B2D" w:rsidP="00686D09">
      <w:pPr>
        <w:jc w:val="right"/>
        <w:rPr>
          <w:sz w:val="24"/>
          <w:szCs w:val="24"/>
        </w:rPr>
      </w:pPr>
    </w:p>
    <w:p w:rsidR="00686D09" w:rsidRPr="008229FB" w:rsidRDefault="008229FB" w:rsidP="00686D09">
      <w:pPr>
        <w:pStyle w:val="ListParagraph"/>
        <w:numPr>
          <w:ilvl w:val="0"/>
          <w:numId w:val="2"/>
        </w:numPr>
        <w:rPr>
          <w:b/>
          <w:sz w:val="24"/>
          <w:szCs w:val="24"/>
        </w:rPr>
      </w:pPr>
      <w:r w:rsidRPr="008229FB">
        <w:rPr>
          <w:b/>
          <w:sz w:val="24"/>
          <w:szCs w:val="24"/>
        </w:rPr>
        <w:t xml:space="preserve">Detailed Game Description </w:t>
      </w:r>
    </w:p>
    <w:p w:rsidR="008229FB" w:rsidRDefault="008229FB" w:rsidP="008229FB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The game is </w:t>
      </w:r>
      <w:r w:rsidR="008B6704">
        <w:rPr>
          <w:i/>
          <w:sz w:val="24"/>
          <w:szCs w:val="24"/>
        </w:rPr>
        <w:t>about a monkey trying to steal bananas from different locations in the garden such as on the ground, banana tree and</w:t>
      </w:r>
      <w:r w:rsidR="008A0688">
        <w:rPr>
          <w:i/>
          <w:sz w:val="24"/>
          <w:szCs w:val="24"/>
        </w:rPr>
        <w:t xml:space="preserve"> a basket that contains bananas.</w:t>
      </w:r>
      <w:r w:rsidR="00C9664E">
        <w:rPr>
          <w:i/>
          <w:sz w:val="24"/>
          <w:szCs w:val="24"/>
        </w:rPr>
        <w:t xml:space="preserve"> </w:t>
      </w:r>
      <w:r w:rsidR="008A0688">
        <w:rPr>
          <w:i/>
          <w:sz w:val="24"/>
          <w:szCs w:val="24"/>
        </w:rPr>
        <w:t xml:space="preserve">Men holding guns are </w:t>
      </w:r>
      <w:r w:rsidR="00C9664E">
        <w:rPr>
          <w:i/>
          <w:sz w:val="24"/>
          <w:szCs w:val="24"/>
        </w:rPr>
        <w:t>safeguarding the bananas. If the monkey is successful in stealing a banana, it can score points but if it collides with the enemy who is a man holding the gun, then it loses one of its life.</w:t>
      </w:r>
    </w:p>
    <w:p w:rsidR="00E3128C" w:rsidRPr="008229FB" w:rsidRDefault="00E3128C" w:rsidP="008229FB">
      <w:pPr>
        <w:pStyle w:val="ListParagraph"/>
        <w:rPr>
          <w:b/>
          <w:sz w:val="24"/>
          <w:szCs w:val="24"/>
        </w:rPr>
      </w:pPr>
    </w:p>
    <w:p w:rsidR="00686D09" w:rsidRPr="00E3128C" w:rsidRDefault="00E3128C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 w:rsidRPr="00E3128C">
        <w:rPr>
          <w:b/>
          <w:sz w:val="24"/>
          <w:szCs w:val="24"/>
        </w:rPr>
        <w:t xml:space="preserve">Controls </w:t>
      </w:r>
    </w:p>
    <w:p w:rsidR="00E3128C" w:rsidRPr="00E3128C" w:rsidRDefault="00E3128C" w:rsidP="00E3128C">
      <w:pPr>
        <w:pStyle w:val="ListParagraph"/>
        <w:rPr>
          <w:i/>
          <w:sz w:val="24"/>
          <w:szCs w:val="24"/>
        </w:rPr>
      </w:pPr>
      <w:r w:rsidRPr="00E3128C">
        <w:rPr>
          <w:i/>
          <w:sz w:val="24"/>
          <w:szCs w:val="24"/>
        </w:rPr>
        <w:t>The</w:t>
      </w:r>
      <w:r w:rsidR="008B6704">
        <w:rPr>
          <w:i/>
          <w:sz w:val="24"/>
          <w:szCs w:val="24"/>
        </w:rPr>
        <w:t xml:space="preserve"> monkey</w:t>
      </w:r>
      <w:r w:rsidRPr="00E3128C">
        <w:rPr>
          <w:i/>
          <w:sz w:val="24"/>
          <w:szCs w:val="24"/>
        </w:rPr>
        <w:t xml:space="preserve"> can be navigated in all directions by using the arrow keys or WASD keys on the </w:t>
      </w:r>
      <w:r w:rsidR="008B6704" w:rsidRPr="00E3128C">
        <w:rPr>
          <w:i/>
          <w:sz w:val="24"/>
          <w:szCs w:val="24"/>
        </w:rPr>
        <w:t>keyboard</w:t>
      </w:r>
      <w:r w:rsidR="008B6704">
        <w:rPr>
          <w:i/>
          <w:sz w:val="24"/>
          <w:szCs w:val="24"/>
        </w:rPr>
        <w:t>. The monkey jumps when the up-arrow button is clicked and moves left or right in the garden based on the left and right arrow keys.</w:t>
      </w:r>
    </w:p>
    <w:p w:rsidR="00E3128C" w:rsidRDefault="00E3128C" w:rsidP="00E3128C">
      <w:pPr>
        <w:pStyle w:val="ListParagraph"/>
        <w:rPr>
          <w:i/>
          <w:sz w:val="24"/>
          <w:szCs w:val="24"/>
        </w:rPr>
      </w:pPr>
    </w:p>
    <w:p w:rsidR="00E3128C" w:rsidRPr="00E3128C" w:rsidRDefault="00E3128C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Interface Sketch</w:t>
      </w:r>
    </w:p>
    <w:p w:rsidR="00E3128C" w:rsidRDefault="00E3128C" w:rsidP="00E3128C">
      <w:pPr>
        <w:pStyle w:val="ListParagraph"/>
        <w:rPr>
          <w:i/>
          <w:sz w:val="24"/>
          <w:szCs w:val="24"/>
        </w:rPr>
      </w:pPr>
    </w:p>
    <w:p w:rsidR="00785CEF" w:rsidRDefault="00DA7154" w:rsidP="00E3128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F46AB9" wp14:editId="49AF3B7C">
                <wp:simplePos x="0" y="0"/>
                <wp:positionH relativeFrom="column">
                  <wp:posOffset>542925</wp:posOffset>
                </wp:positionH>
                <wp:positionV relativeFrom="paragraph">
                  <wp:posOffset>26035</wp:posOffset>
                </wp:positionV>
                <wp:extent cx="4772025" cy="288607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2025" cy="2886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3939" w:rsidRDefault="00863939" w:rsidP="00863939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6FFFC09A" wp14:editId="418CBF65">
                                  <wp:extent cx="800100" cy="800100"/>
                                  <wp:effectExtent l="0" t="0" r="0" b="38100"/>
                                  <wp:docPr id="37" name="Picture 37" descr="http://img04.deviantart.net/0484/i/2011/212/b/7/monkey_walking_by_pparnell83-d42a2s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img04.deviantart.net/0484/i/2011/212/b/7/monkey_walking_by_pparnell83-d42a2s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683969">
                                            <a:off x="0" y="0"/>
                                            <a:ext cx="800323" cy="800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8B51E7"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4B3FA268" wp14:editId="6346426D">
                                  <wp:extent cx="628650" cy="471488"/>
                                  <wp:effectExtent l="0" t="0" r="0" b="5080"/>
                                  <wp:docPr id="40" name="Picture 40" descr="http://www.chiquitabananas.com/img/banana-baske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http://www.chiquitabananas.com/img/banana-baske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650" cy="4714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4F974B73" wp14:editId="7A3658BC">
                                  <wp:extent cx="962025" cy="1282700"/>
                                  <wp:effectExtent l="0" t="0" r="9525" b="0"/>
                                  <wp:docPr id="38" name="Picture 38" descr="C:\PADMA\Centennial documents\Jan-Apr,2016\GameProgramming\New Unity Project 6\Assets\Sprites\Banana\banana_Tre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PADMA\Centennial documents\Jan-Apr,2016\GameProgramming\New Unity Project 6\Assets\Sprites\Banana\banana_Tre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6718" cy="12889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11F71BF6" wp14:editId="4FF862FD">
                                  <wp:extent cx="504825" cy="466725"/>
                                  <wp:effectExtent l="0" t="0" r="9525" b="9525"/>
                                  <wp:docPr id="39" name="Picture 39" descr="https://encrypted-tbn2.gstatic.com/images?q=tbn:ANd9GcSy512Pc8W6c7hTVqm7g2TK7SvGSzLJUZ6N1XIcBYNUYbydrRXj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s://encrypted-tbn2.gstatic.com/images?q=tbn:ANd9GcSy512Pc8W6c7hTVqm7g2TK7SvGSzLJUZ6N1XIcBYNUYbydrRXj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4825" cy="466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9" o:spid="_x0000_s1027" style="position:absolute;left:0;text-align:left;margin-left:42.75pt;margin-top:2.05pt;width:375.75pt;height:22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" fillcolor="#4f81bd [3204]" strokecolor="#243f60 [1604]" strokeweight="2pt">
                <v:textbox>
                  <w:txbxContent>
                    <w:p w:rsidR="00863939" w:rsidRDefault="00863939" w:rsidP="00863939">
                      <w:pPr>
                        <w:jc w:val="center"/>
                      </w:pPr>
                      <w:r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6FFFC09A" wp14:editId="418CBF65">
                            <wp:extent cx="800100" cy="800100"/>
                            <wp:effectExtent l="0" t="0" r="0" b="38100"/>
                            <wp:docPr id="37" name="Picture 37" descr="http://img04.deviantart.net/0484/i/2011/212/b/7/monkey_walking_by_pparnell83-d42a2s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img04.deviantart.net/0484/i/2011/212/b/7/monkey_walking_by_pparnell83-d42a2s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683969">
                                      <a:off x="0" y="0"/>
                                      <a:ext cx="800323" cy="8003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8B51E7"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4B3FA268" wp14:editId="6346426D">
                            <wp:extent cx="628650" cy="471488"/>
                            <wp:effectExtent l="0" t="0" r="0" b="5080"/>
                            <wp:docPr id="40" name="Picture 40" descr="http://www.chiquitabananas.com/img/banana-baske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http://www.chiquitabananas.com/img/banana-baske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650" cy="4714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4F974B73" wp14:editId="7A3658BC">
                            <wp:extent cx="962025" cy="1282700"/>
                            <wp:effectExtent l="0" t="0" r="9525" b="0"/>
                            <wp:docPr id="38" name="Picture 38" descr="C:\PADMA\Centennial documents\Jan-Apr,2016\GameProgramming\New Unity Project 6\Assets\Sprites\Banana\banana_Tre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PADMA\Centennial documents\Jan-Apr,2016\GameProgramming\New Unity Project 6\Assets\Sprites\Banana\banana_Tre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6718" cy="128895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11F71BF6" wp14:editId="4FF862FD">
                            <wp:extent cx="504825" cy="466725"/>
                            <wp:effectExtent l="0" t="0" r="9525" b="9525"/>
                            <wp:docPr id="39" name="Picture 39" descr="https://encrypted-tbn2.gstatic.com/images?q=tbn:ANd9GcSy512Pc8W6c7hTVqm7g2TK7SvGSzLJUZ6N1XIcBYNUYbydrRXj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s://encrypted-tbn2.gstatic.com/images?q=tbn:ANd9GcSy512Pc8W6c7hTVqm7g2TK7SvGSzLJUZ6N1XIcBYNUYbydrRXj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4825" cy="4667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C3A0FA" wp14:editId="08036CC4">
                <wp:simplePos x="0" y="0"/>
                <wp:positionH relativeFrom="column">
                  <wp:posOffset>3705225</wp:posOffset>
                </wp:positionH>
                <wp:positionV relativeFrom="paragraph">
                  <wp:posOffset>140335</wp:posOffset>
                </wp:positionV>
                <wp:extent cx="1314450" cy="4476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154" w:rsidRDefault="00DA7154" w:rsidP="00DA7154">
                            <w:pPr>
                              <w:jc w:val="center"/>
                            </w:pPr>
                            <w:r>
                              <w:t>Score</w:t>
                            </w:r>
                            <w:proofErr w:type="gramStart"/>
                            <w:r>
                              <w:t>:10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28" style="position:absolute;left:0;text-align:left;margin-left:291.75pt;margin-top:11.05pt;width:103.5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" fillcolor="#4f81bd [3204]" strokecolor="#243f60 [1604]" strokeweight="2pt">
                <v:textbox>
                  <w:txbxContent>
                    <w:p w:rsidR="00DA7154" w:rsidRDefault="00DA7154" w:rsidP="00DA7154">
                      <w:pPr>
                        <w:jc w:val="center"/>
                      </w:pPr>
                      <w:r>
                        <w:t>Score</w:t>
                      </w:r>
                      <w:proofErr w:type="gramStart"/>
                      <w:r>
                        <w:t>:10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705BCC" wp14:editId="1F7E4441">
                <wp:simplePos x="0" y="0"/>
                <wp:positionH relativeFrom="column">
                  <wp:posOffset>676275</wp:posOffset>
                </wp:positionH>
                <wp:positionV relativeFrom="paragraph">
                  <wp:posOffset>140335</wp:posOffset>
                </wp:positionV>
                <wp:extent cx="1314450" cy="4476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154" w:rsidRDefault="00DA7154" w:rsidP="00DA7154">
                            <w:pPr>
                              <w:jc w:val="center"/>
                            </w:pPr>
                            <w:r>
                              <w:t>Lives</w:t>
                            </w:r>
                            <w:proofErr w:type="gramStart"/>
                            <w:r>
                              <w:t>:0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9" style="position:absolute;left:0;text-align:left;margin-left:53.25pt;margin-top:11.05pt;width:103.5pt;height:35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" fillcolor="#4f81bd [3204]" strokecolor="#243f60 [1604]" strokeweight="2pt">
                <v:textbox>
                  <w:txbxContent>
                    <w:p w:rsidR="00DA7154" w:rsidRDefault="00DA7154" w:rsidP="00DA7154">
                      <w:pPr>
                        <w:jc w:val="center"/>
                      </w:pPr>
                      <w:r>
                        <w:t>Live</w:t>
                      </w:r>
                      <w:bookmarkStart w:id="1" w:name="_GoBack"/>
                      <w:r>
                        <w:t>s</w:t>
                      </w:r>
                      <w:bookmarkEnd w:id="1"/>
                      <w:proofErr w:type="gramStart"/>
                      <w:r>
                        <w:t>:0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9B4C4E" w:rsidRDefault="009B4C4E" w:rsidP="00E3128C">
      <w:pPr>
        <w:pStyle w:val="ListParagraph"/>
        <w:rPr>
          <w:i/>
          <w:sz w:val="24"/>
          <w:szCs w:val="24"/>
        </w:rPr>
      </w:pPr>
    </w:p>
    <w:p w:rsidR="00785CEF" w:rsidRDefault="00DA7154" w:rsidP="00E3128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C30A10" wp14:editId="0C65BFA3">
                <wp:simplePos x="0" y="0"/>
                <wp:positionH relativeFrom="column">
                  <wp:posOffset>638175</wp:posOffset>
                </wp:positionH>
                <wp:positionV relativeFrom="paragraph">
                  <wp:posOffset>59690</wp:posOffset>
                </wp:positionV>
                <wp:extent cx="4762500" cy="23145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0" cy="2314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50.25pt;margin-top:4.7pt;width:375pt;height:18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" fillcolor="#4f81bd [3204]" strokecolor="#243f60 [1604]" strokeweight="2pt"/>
            </w:pict>
          </mc:Fallback>
        </mc:AlternateContent>
      </w: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846D88" w:rsidP="00E3128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E96807" wp14:editId="0148C337">
                <wp:simplePos x="0" y="0"/>
                <wp:positionH relativeFrom="column">
                  <wp:posOffset>2276475</wp:posOffset>
                </wp:positionH>
                <wp:positionV relativeFrom="paragraph">
                  <wp:posOffset>88900</wp:posOffset>
                </wp:positionV>
                <wp:extent cx="1314450" cy="4476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154" w:rsidRDefault="00DA7154" w:rsidP="00DA7154">
                            <w:pPr>
                              <w:jc w:val="center"/>
                            </w:pPr>
                            <w:r>
                              <w:t>HIGH SCORE:10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0" style="position:absolute;left:0;text-align:left;margin-left:179.25pt;margin-top:7pt;width:103.5pt;height:35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" fillcolor="#4f81bd [3204]" strokecolor="#243f60 [1604]" strokeweight="2pt">
                <v:textbox>
                  <w:txbxContent>
                    <w:p w:rsidR="00DA7154" w:rsidRDefault="00DA7154" w:rsidP="00DA7154">
                      <w:pPr>
                        <w:jc w:val="center"/>
                      </w:pPr>
                      <w:r>
                        <w:t>HIGH SCORE:10</w:t>
                      </w:r>
                    </w:p>
                  </w:txbxContent>
                </v:textbox>
              </v:rect>
            </w:pict>
          </mc:Fallback>
        </mc:AlternateContent>
      </w: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DA7154" w:rsidP="00E3128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A0128F7" wp14:editId="698D4F04">
                <wp:simplePos x="0" y="0"/>
                <wp:positionH relativeFrom="column">
                  <wp:posOffset>2276475</wp:posOffset>
                </wp:positionH>
                <wp:positionV relativeFrom="paragraph">
                  <wp:posOffset>175260</wp:posOffset>
                </wp:positionV>
                <wp:extent cx="1314450" cy="4476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A7154" w:rsidRDefault="00DA7154" w:rsidP="00DA7154">
                            <w:pPr>
                              <w:jc w:val="center"/>
                            </w:pPr>
                            <w:r>
                              <w:t>GAME OVER</w:t>
                            </w:r>
                          </w:p>
                          <w:p w:rsidR="00DA7154" w:rsidRDefault="00DA7154" w:rsidP="00DA7154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7FBF3280" wp14:editId="65014ECF">
                                  <wp:extent cx="1106170" cy="384414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6170" cy="384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1" style="position:absolute;left:0;text-align:left;margin-left:179.25pt;margin-top:13.8pt;width:103.5pt;height:35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" fillcolor="#4f81bd [3204]" strokecolor="#243f60 [1604]" strokeweight="2pt">
                <v:textbox>
                  <w:txbxContent>
                    <w:p w:rsidR="00DA7154" w:rsidRDefault="00DA7154" w:rsidP="00DA7154">
                      <w:pPr>
                        <w:jc w:val="center"/>
                      </w:pPr>
                      <w:r>
                        <w:t>GAME OVER</w:t>
                      </w:r>
                    </w:p>
                    <w:p w:rsidR="00DA7154" w:rsidRDefault="00DA7154" w:rsidP="00DA7154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7FBF3280" wp14:editId="65014ECF">
                            <wp:extent cx="1106170" cy="384414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6170" cy="384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846D88" w:rsidP="00E3128C">
      <w:pPr>
        <w:pStyle w:val="ListParagraph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82ACD5" wp14:editId="252D61E3">
                <wp:simplePos x="0" y="0"/>
                <wp:positionH relativeFrom="column">
                  <wp:posOffset>2276475</wp:posOffset>
                </wp:positionH>
                <wp:positionV relativeFrom="paragraph">
                  <wp:posOffset>114935</wp:posOffset>
                </wp:positionV>
                <wp:extent cx="1314450" cy="44767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46D88" w:rsidRDefault="00846D88" w:rsidP="00846D88">
                            <w:pPr>
                              <w:jc w:val="center"/>
                            </w:pPr>
                            <w:r>
                              <w:t>RESTART</w:t>
                            </w:r>
                          </w:p>
                          <w:p w:rsidR="00846D88" w:rsidRDefault="00846D88" w:rsidP="00846D88">
                            <w:pPr>
                              <w:jc w:val="center"/>
                            </w:pPr>
                            <w:r>
                              <w:t>H</w:t>
                            </w:r>
                            <w:r>
                              <w:rPr>
                                <w:noProof/>
                                <w:lang w:val="en-029" w:eastAsia="en-029"/>
                              </w:rPr>
                              <w:drawing>
                                <wp:inline distT="0" distB="0" distL="0" distR="0" wp14:anchorId="7F81CD64" wp14:editId="31B16FD6">
                                  <wp:extent cx="1106170" cy="384414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6170" cy="3844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32" style="position:absolute;left:0;text-align:left;margin-left:179.25pt;margin-top:9.05pt;width:103.5pt;height:35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" fillcolor="#4f81bd [3204]" strokecolor="#243f60 [1604]" strokeweight="2pt">
                <v:textbox>
                  <w:txbxContent>
                    <w:p w:rsidR="00846D88" w:rsidRDefault="00846D88" w:rsidP="00846D88">
                      <w:pPr>
                        <w:jc w:val="center"/>
                      </w:pPr>
                      <w:r>
                        <w:t>RESTART</w:t>
                      </w:r>
                    </w:p>
                    <w:p w:rsidR="00846D88" w:rsidRDefault="00846D88" w:rsidP="00846D88">
                      <w:pPr>
                        <w:jc w:val="center"/>
                      </w:pPr>
                      <w:r>
                        <w:t>H</w:t>
                      </w:r>
                      <w:r>
                        <w:rPr>
                          <w:noProof/>
                          <w:lang w:val="en-029" w:eastAsia="en-029"/>
                        </w:rPr>
                        <w:drawing>
                          <wp:inline distT="0" distB="0" distL="0" distR="0" wp14:anchorId="7F81CD64" wp14:editId="31B16FD6">
                            <wp:extent cx="1106170" cy="384414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6170" cy="3844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Default="00785CEF" w:rsidP="00E3128C">
      <w:pPr>
        <w:pStyle w:val="ListParagraph"/>
        <w:rPr>
          <w:i/>
          <w:sz w:val="24"/>
          <w:szCs w:val="24"/>
        </w:rPr>
      </w:pPr>
    </w:p>
    <w:p w:rsidR="00785CEF" w:rsidRPr="00E3128C" w:rsidRDefault="00785CEF" w:rsidP="00E3128C">
      <w:pPr>
        <w:pStyle w:val="ListParagraph"/>
        <w:rPr>
          <w:i/>
          <w:sz w:val="24"/>
          <w:szCs w:val="24"/>
        </w:rPr>
      </w:pPr>
    </w:p>
    <w:p w:rsidR="00E3128C" w:rsidRPr="00D74CFF" w:rsidRDefault="00E3128C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Screen Descriptions</w:t>
      </w:r>
    </w:p>
    <w:p w:rsidR="00D74CFF" w:rsidRDefault="00D74CFF" w:rsidP="00D74CFF">
      <w:pPr>
        <w:pStyle w:val="ListParagraph"/>
        <w:rPr>
          <w:i/>
          <w:sz w:val="24"/>
          <w:szCs w:val="24"/>
        </w:rPr>
      </w:pPr>
    </w:p>
    <w:p w:rsidR="00D74CFF" w:rsidRPr="00D74CFF" w:rsidRDefault="00D74CFF" w:rsidP="00D74CFF">
      <w:pPr>
        <w:pStyle w:val="ListParagraph"/>
        <w:rPr>
          <w:b/>
          <w:i/>
          <w:sz w:val="24"/>
          <w:szCs w:val="24"/>
          <w:u w:val="single"/>
        </w:rPr>
      </w:pPr>
      <w:r w:rsidRPr="00D74CFF">
        <w:rPr>
          <w:b/>
          <w:i/>
          <w:sz w:val="24"/>
          <w:szCs w:val="24"/>
          <w:u w:val="single"/>
        </w:rPr>
        <w:t>Game Start</w:t>
      </w:r>
    </w:p>
    <w:p w:rsidR="00D74CFF" w:rsidRDefault="00D74CFF" w:rsidP="00D74CFF">
      <w:pPr>
        <w:pStyle w:val="ListParagraph"/>
        <w:rPr>
          <w:i/>
          <w:sz w:val="24"/>
          <w:szCs w:val="24"/>
        </w:rPr>
      </w:pPr>
    </w:p>
    <w:p w:rsidR="00D74CFF" w:rsidRDefault="00B67550" w:rsidP="00D74CFF">
      <w:pPr>
        <w:pStyle w:val="ListParagraph"/>
        <w:rPr>
          <w:i/>
          <w:sz w:val="24"/>
          <w:szCs w:val="24"/>
        </w:rPr>
      </w:pPr>
      <w:r>
        <w:rPr>
          <w:noProof/>
          <w:lang w:val="en-029" w:eastAsia="en-029"/>
        </w:rPr>
        <w:drawing>
          <wp:inline distT="0" distB="0" distL="0" distR="0" wp14:anchorId="4CE386AF" wp14:editId="17E0CF1D">
            <wp:extent cx="4514850" cy="3428225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6282" t="21380" r="26443" b="14766"/>
                    <a:stretch/>
                  </pic:blipFill>
                  <pic:spPr bwMode="auto">
                    <a:xfrm>
                      <a:off x="0" y="0"/>
                      <a:ext cx="4514850" cy="342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CFF" w:rsidRDefault="00D74CFF" w:rsidP="00D74CFF">
      <w:pPr>
        <w:pStyle w:val="ListParagraph"/>
        <w:rPr>
          <w:i/>
          <w:sz w:val="24"/>
          <w:szCs w:val="24"/>
        </w:rPr>
      </w:pPr>
    </w:p>
    <w:p w:rsidR="00D74CFF" w:rsidRPr="00D74CFF" w:rsidRDefault="00D74CFF" w:rsidP="00D74CFF">
      <w:pPr>
        <w:pStyle w:val="ListParagraph"/>
        <w:rPr>
          <w:b/>
          <w:i/>
          <w:sz w:val="24"/>
          <w:szCs w:val="24"/>
          <w:u w:val="single"/>
        </w:rPr>
      </w:pPr>
      <w:r w:rsidRPr="00D74CFF">
        <w:rPr>
          <w:b/>
          <w:i/>
          <w:sz w:val="24"/>
          <w:szCs w:val="24"/>
          <w:u w:val="single"/>
        </w:rPr>
        <w:t>Game On</w:t>
      </w:r>
    </w:p>
    <w:p w:rsidR="00D74CFF" w:rsidRPr="00D74CFF" w:rsidRDefault="00B67550" w:rsidP="00D74CFF">
      <w:pPr>
        <w:pStyle w:val="ListParagraph"/>
        <w:rPr>
          <w:i/>
          <w:sz w:val="24"/>
          <w:szCs w:val="24"/>
        </w:rPr>
      </w:pPr>
      <w:r>
        <w:rPr>
          <w:noProof/>
          <w:lang w:val="en-029" w:eastAsia="en-029"/>
        </w:rPr>
        <w:lastRenderedPageBreak/>
        <w:drawing>
          <wp:inline distT="0" distB="0" distL="0" distR="0" wp14:anchorId="0A69F4E0" wp14:editId="4D31D04E">
            <wp:extent cx="3981450" cy="2951765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26282" t="23090" r="27244" b="15621"/>
                    <a:stretch/>
                  </pic:blipFill>
                  <pic:spPr bwMode="auto">
                    <a:xfrm>
                      <a:off x="0" y="0"/>
                      <a:ext cx="3981450" cy="295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CFF" w:rsidRPr="00D74CFF" w:rsidRDefault="00D74CFF" w:rsidP="00D74CFF">
      <w:pPr>
        <w:ind w:left="720"/>
        <w:rPr>
          <w:b/>
          <w:i/>
          <w:sz w:val="24"/>
          <w:szCs w:val="24"/>
          <w:u w:val="single"/>
        </w:rPr>
      </w:pPr>
      <w:r w:rsidRPr="00D74CFF">
        <w:rPr>
          <w:b/>
          <w:i/>
          <w:sz w:val="24"/>
          <w:szCs w:val="24"/>
          <w:u w:val="single"/>
        </w:rPr>
        <w:t>Game Over</w:t>
      </w:r>
    </w:p>
    <w:p w:rsidR="00E3128C" w:rsidRDefault="00846D88" w:rsidP="00E3128C">
      <w:pPr>
        <w:pStyle w:val="ListParagraph"/>
        <w:rPr>
          <w:noProof/>
          <w:lang w:val="en-029" w:eastAsia="en-029"/>
        </w:rPr>
      </w:pPr>
      <w:r>
        <w:rPr>
          <w:noProof/>
          <w:lang w:val="en-029" w:eastAsia="en-029"/>
        </w:rPr>
        <w:drawing>
          <wp:inline distT="0" distB="0" distL="0" distR="0" wp14:anchorId="0E733E88" wp14:editId="0FCE31DF">
            <wp:extent cx="3943350" cy="2947419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6602" t="22805" r="26442" b="14767"/>
                    <a:stretch/>
                  </pic:blipFill>
                  <pic:spPr bwMode="auto">
                    <a:xfrm>
                      <a:off x="0" y="0"/>
                      <a:ext cx="3943350" cy="2947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7E09" w:rsidRDefault="003A7E09" w:rsidP="00E3128C">
      <w:pPr>
        <w:pStyle w:val="ListParagraph"/>
        <w:rPr>
          <w:noProof/>
          <w:lang w:val="en-029" w:eastAsia="en-029"/>
        </w:rPr>
      </w:pPr>
    </w:p>
    <w:p w:rsidR="003A7E09" w:rsidRDefault="003A7E09" w:rsidP="00E3128C">
      <w:pPr>
        <w:pStyle w:val="ListParagraph"/>
        <w:rPr>
          <w:noProof/>
          <w:lang w:val="en-029" w:eastAsia="en-029"/>
        </w:rPr>
      </w:pPr>
    </w:p>
    <w:p w:rsidR="003A7E09" w:rsidRPr="00E3128C" w:rsidRDefault="003A7E09" w:rsidP="00E3128C">
      <w:pPr>
        <w:pStyle w:val="ListParagraph"/>
        <w:rPr>
          <w:i/>
          <w:sz w:val="24"/>
          <w:szCs w:val="24"/>
        </w:rPr>
      </w:pPr>
    </w:p>
    <w:p w:rsidR="00E3128C" w:rsidRPr="0044765F" w:rsidRDefault="0044765F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Characters / Vehicles</w:t>
      </w:r>
    </w:p>
    <w:p w:rsidR="0044765F" w:rsidRPr="0044765F" w:rsidRDefault="0044765F" w:rsidP="0044765F">
      <w:pPr>
        <w:pStyle w:val="ListParagraph"/>
        <w:rPr>
          <w:rFonts w:ascii="Calibri-Bold" w:hAnsi="Calibri-Bold" w:cs="Calibri-Bold"/>
          <w:bCs/>
          <w:i/>
          <w:lang w:val="en-029"/>
        </w:rPr>
      </w:pPr>
      <w:r w:rsidRPr="0044765F">
        <w:rPr>
          <w:rFonts w:ascii="Calibri-Bold" w:hAnsi="Calibri-Bold" w:cs="Calibri-Bold"/>
          <w:bCs/>
          <w:i/>
          <w:lang w:val="en-029"/>
        </w:rPr>
        <w:t xml:space="preserve">The character is a </w:t>
      </w:r>
      <w:r w:rsidR="003A7E09">
        <w:rPr>
          <w:rFonts w:ascii="Calibri-Bold" w:hAnsi="Calibri-Bold" w:cs="Calibri-Bold"/>
          <w:bCs/>
          <w:i/>
          <w:lang w:val="en-029"/>
        </w:rPr>
        <w:t>monkey that can jump and move in both directions. The other characters are bananas that placed on different locations. The game also contains banana tree</w:t>
      </w:r>
      <w:r w:rsidR="009B4C4E">
        <w:rPr>
          <w:rFonts w:ascii="Calibri-Bold" w:hAnsi="Calibri-Bold" w:cs="Calibri-Bold"/>
          <w:bCs/>
          <w:i/>
          <w:lang w:val="en-029"/>
        </w:rPr>
        <w:t>s with bananas</w:t>
      </w:r>
      <w:r w:rsidR="003A7E09">
        <w:rPr>
          <w:rFonts w:ascii="Calibri-Bold" w:hAnsi="Calibri-Bold" w:cs="Calibri-Bold"/>
          <w:bCs/>
          <w:i/>
          <w:lang w:val="en-029"/>
        </w:rPr>
        <w:t xml:space="preserve"> and a basket that contains bananas.</w:t>
      </w:r>
    </w:p>
    <w:p w:rsidR="0044765F" w:rsidRPr="0044765F" w:rsidRDefault="0044765F" w:rsidP="0044765F">
      <w:pPr>
        <w:pStyle w:val="ListParagraph"/>
        <w:rPr>
          <w:i/>
          <w:sz w:val="24"/>
          <w:szCs w:val="24"/>
        </w:rPr>
      </w:pPr>
    </w:p>
    <w:p w:rsidR="0044765F" w:rsidRPr="00CC730B" w:rsidRDefault="00CC730B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Enemies</w:t>
      </w:r>
    </w:p>
    <w:p w:rsidR="00CC730B" w:rsidRDefault="00CC730B" w:rsidP="00CC730B">
      <w:pPr>
        <w:pStyle w:val="ListParagraph"/>
        <w:rPr>
          <w:rFonts w:ascii="Calibri-Bold" w:hAnsi="Calibri-Bold" w:cs="Calibri-Bold"/>
          <w:bCs/>
          <w:i/>
          <w:lang w:val="en-029"/>
        </w:rPr>
      </w:pPr>
      <w:r w:rsidRPr="00CC730B">
        <w:rPr>
          <w:rFonts w:ascii="Calibri-Bold" w:hAnsi="Calibri-Bold" w:cs="Calibri-Bold"/>
          <w:bCs/>
          <w:i/>
          <w:lang w:val="en-029"/>
        </w:rPr>
        <w:lastRenderedPageBreak/>
        <w:t xml:space="preserve">The enemy is </w:t>
      </w:r>
      <w:r w:rsidR="003A7E09">
        <w:rPr>
          <w:rFonts w:ascii="Calibri-Bold" w:hAnsi="Calibri-Bold" w:cs="Calibri-Bold"/>
          <w:bCs/>
          <w:i/>
          <w:lang w:val="en-029"/>
        </w:rPr>
        <w:t>a man holding a gun who is trying to avoid the monkey from picking up bananas from the basket</w:t>
      </w:r>
    </w:p>
    <w:p w:rsidR="00785CEF" w:rsidRDefault="00785CEF" w:rsidP="00CC730B">
      <w:pPr>
        <w:pStyle w:val="ListParagraph"/>
        <w:rPr>
          <w:rFonts w:ascii="Calibri-Bold" w:hAnsi="Calibri-Bold" w:cs="Calibri-Bold"/>
          <w:bCs/>
          <w:i/>
          <w:lang w:val="en-029"/>
        </w:rPr>
      </w:pPr>
    </w:p>
    <w:p w:rsidR="00785CEF" w:rsidRPr="00CC730B" w:rsidRDefault="00785CEF" w:rsidP="00CC730B">
      <w:pPr>
        <w:pStyle w:val="ListParagraph"/>
        <w:rPr>
          <w:i/>
          <w:sz w:val="24"/>
          <w:szCs w:val="24"/>
        </w:rPr>
      </w:pPr>
    </w:p>
    <w:p w:rsidR="00CC730B" w:rsidRPr="00785CEF" w:rsidRDefault="00CC730B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Scoring</w:t>
      </w:r>
    </w:p>
    <w:p w:rsidR="003A7E09" w:rsidRDefault="003A7E09" w:rsidP="00CC730B">
      <w:pPr>
        <w:pStyle w:val="ListParagraph"/>
        <w:rPr>
          <w:rFonts w:ascii="Calibri-Bold" w:hAnsi="Calibri-Bold" w:cs="Calibri-Bold"/>
          <w:bCs/>
          <w:i/>
          <w:lang w:val="en-029"/>
        </w:rPr>
      </w:pPr>
    </w:p>
    <w:p w:rsidR="00CC730B" w:rsidRDefault="003A7E09" w:rsidP="00CC730B">
      <w:pPr>
        <w:pStyle w:val="ListParagraph"/>
        <w:rPr>
          <w:rFonts w:ascii="Calibri-Bold" w:hAnsi="Calibri-Bold" w:cs="Calibri-Bold"/>
          <w:bCs/>
          <w:i/>
          <w:lang w:val="en-029"/>
        </w:rPr>
      </w:pPr>
      <w:r>
        <w:rPr>
          <w:rFonts w:ascii="Calibri-Bold" w:hAnsi="Calibri-Bold" w:cs="Calibri-Bold"/>
          <w:bCs/>
          <w:i/>
          <w:lang w:val="en-029"/>
        </w:rPr>
        <w:t xml:space="preserve">10 points is added when the monkey picks up a banana. When the monkey picks up a bunch of bananas, 30 points are added to the score.  When the monkey collides with the gun </w:t>
      </w:r>
      <w:r w:rsidR="009B4C4E">
        <w:rPr>
          <w:rFonts w:ascii="Calibri-Bold" w:hAnsi="Calibri-Bold" w:cs="Calibri-Bold"/>
          <w:bCs/>
          <w:i/>
          <w:lang w:val="en-029"/>
        </w:rPr>
        <w:t>man,</w:t>
      </w:r>
      <w:r>
        <w:rPr>
          <w:rFonts w:ascii="Calibri-Bold" w:hAnsi="Calibri-Bold" w:cs="Calibri-Bold"/>
          <w:bCs/>
          <w:i/>
          <w:lang w:val="en-029"/>
        </w:rPr>
        <w:t xml:space="preserve"> the monkey loses one of its lives. The monkey has totally five lives in the game</w:t>
      </w:r>
      <w:r w:rsidR="009B4C4E">
        <w:rPr>
          <w:rFonts w:ascii="Calibri-Bold" w:hAnsi="Calibri-Bold" w:cs="Calibri-Bold"/>
          <w:bCs/>
          <w:i/>
          <w:lang w:val="en-029"/>
        </w:rPr>
        <w:t xml:space="preserve"> to survive</w:t>
      </w:r>
      <w:r>
        <w:rPr>
          <w:rFonts w:ascii="Calibri-Bold" w:hAnsi="Calibri-Bold" w:cs="Calibri-Bold"/>
          <w:bCs/>
          <w:i/>
          <w:lang w:val="en-029"/>
        </w:rPr>
        <w:t>. The lives are also reduced by one when the monkey reaches the dead</w:t>
      </w:r>
      <w:r w:rsidR="009B4C4E">
        <w:rPr>
          <w:rFonts w:ascii="Calibri-Bold" w:hAnsi="Calibri-Bold" w:cs="Calibri-Bold"/>
          <w:bCs/>
          <w:i/>
          <w:lang w:val="en-029"/>
        </w:rPr>
        <w:t xml:space="preserve"> </w:t>
      </w:r>
      <w:r>
        <w:rPr>
          <w:rFonts w:ascii="Calibri-Bold" w:hAnsi="Calibri-Bold" w:cs="Calibri-Bold"/>
          <w:bCs/>
          <w:i/>
          <w:lang w:val="en-029"/>
        </w:rPr>
        <w:t>end of the game.</w:t>
      </w:r>
    </w:p>
    <w:p w:rsidR="003A7E09" w:rsidRPr="007B27E3" w:rsidRDefault="003A7E09" w:rsidP="00CC730B">
      <w:pPr>
        <w:pStyle w:val="ListParagraph"/>
        <w:rPr>
          <w:i/>
          <w:sz w:val="24"/>
          <w:szCs w:val="24"/>
        </w:rPr>
      </w:pPr>
    </w:p>
    <w:p w:rsidR="00CC730B" w:rsidRPr="00380965" w:rsidRDefault="00CE026F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Sound Index</w:t>
      </w:r>
    </w:p>
    <w:p w:rsidR="00380965" w:rsidRPr="00CE026F" w:rsidRDefault="00380965" w:rsidP="00380965">
      <w:pPr>
        <w:pStyle w:val="ListParagraph"/>
        <w:rPr>
          <w:i/>
          <w:sz w:val="24"/>
          <w:szCs w:val="24"/>
        </w:rPr>
      </w:pPr>
    </w:p>
    <w:p w:rsidR="00CE026F" w:rsidRPr="00380965" w:rsidRDefault="0041131E" w:rsidP="00CE026F">
      <w:pPr>
        <w:pStyle w:val="ListParagraph"/>
        <w:rPr>
          <w:rFonts w:ascii="Calibri-Bold" w:hAnsi="Calibri-Bold" w:cs="Calibri-Bold"/>
          <w:bCs/>
          <w:i/>
          <w:lang w:val="en-029"/>
        </w:rPr>
      </w:pPr>
      <w:proofErr w:type="spellStart"/>
      <w:proofErr w:type="gramStart"/>
      <w:r>
        <w:rPr>
          <w:rFonts w:ascii="Calibri-Bold" w:hAnsi="Calibri-Bold" w:cs="Calibri-Bold"/>
          <w:bCs/>
          <w:i/>
          <w:lang w:val="en-029"/>
        </w:rPr>
        <w:t>jumpA</w:t>
      </w:r>
      <w:r w:rsidR="00CE026F" w:rsidRPr="00380965">
        <w:rPr>
          <w:rFonts w:ascii="Calibri-Bold" w:hAnsi="Calibri-Bold" w:cs="Calibri-Bold"/>
          <w:bCs/>
          <w:i/>
          <w:lang w:val="en-029"/>
        </w:rPr>
        <w:t>udio</w:t>
      </w:r>
      <w:proofErr w:type="spellEnd"/>
      <w:proofErr w:type="gramEnd"/>
      <w:r w:rsidR="00CE026F" w:rsidRPr="00380965">
        <w:rPr>
          <w:rFonts w:ascii="Calibri-Bold" w:hAnsi="Calibri-Bold" w:cs="Calibri-Bold"/>
          <w:bCs/>
          <w:i/>
          <w:lang w:val="en-029"/>
        </w:rPr>
        <w:t xml:space="preserve"> –This audio is used wh</w:t>
      </w:r>
      <w:r>
        <w:rPr>
          <w:rFonts w:ascii="Calibri-Bold" w:hAnsi="Calibri-Bold" w:cs="Calibri-Bold"/>
          <w:bCs/>
          <w:i/>
          <w:lang w:val="en-029"/>
        </w:rPr>
        <w:t>en the monkey takes a jump.</w:t>
      </w:r>
    </w:p>
    <w:p w:rsidR="00CE026F" w:rsidRPr="00380965" w:rsidRDefault="0041131E" w:rsidP="00CE026F">
      <w:pPr>
        <w:pStyle w:val="ListParagraph"/>
        <w:rPr>
          <w:rFonts w:ascii="Calibri-Bold" w:hAnsi="Calibri-Bold" w:cs="Calibri-Bold"/>
          <w:bCs/>
          <w:i/>
          <w:lang w:val="en-029"/>
        </w:rPr>
      </w:pPr>
      <w:proofErr w:type="spellStart"/>
      <w:proofErr w:type="gramStart"/>
      <w:r>
        <w:rPr>
          <w:rFonts w:ascii="Calibri-Bold" w:hAnsi="Calibri-Bold" w:cs="Calibri-Bold"/>
          <w:bCs/>
          <w:i/>
          <w:lang w:val="en-029"/>
        </w:rPr>
        <w:t>bananA</w:t>
      </w:r>
      <w:r w:rsidR="00CE026F" w:rsidRPr="00380965">
        <w:rPr>
          <w:rFonts w:ascii="Calibri-Bold" w:hAnsi="Calibri-Bold" w:cs="Calibri-Bold"/>
          <w:bCs/>
          <w:i/>
          <w:lang w:val="en-029"/>
        </w:rPr>
        <w:t>udio</w:t>
      </w:r>
      <w:proofErr w:type="spellEnd"/>
      <w:r w:rsidR="00CE026F" w:rsidRPr="00380965">
        <w:rPr>
          <w:rFonts w:ascii="Calibri-Bold" w:hAnsi="Calibri-Bold" w:cs="Calibri-Bold"/>
          <w:bCs/>
          <w:i/>
          <w:lang w:val="en-029"/>
        </w:rPr>
        <w:t>=</w:t>
      </w:r>
      <w:proofErr w:type="gramEnd"/>
      <w:r w:rsidR="00CE026F" w:rsidRPr="00380965">
        <w:rPr>
          <w:rFonts w:ascii="Calibri-Bold" w:hAnsi="Calibri-Bold" w:cs="Calibri-Bold"/>
          <w:bCs/>
          <w:i/>
          <w:lang w:val="en-029"/>
        </w:rPr>
        <w:t xml:space="preserve">This audio is used when the </w:t>
      </w:r>
      <w:r>
        <w:rPr>
          <w:rFonts w:ascii="Calibri-Bold" w:hAnsi="Calibri-Bold" w:cs="Calibri-Bold"/>
          <w:bCs/>
          <w:i/>
          <w:lang w:val="en-029"/>
        </w:rPr>
        <w:t>monkey steals a banana or bunch of bananas.</w:t>
      </w:r>
    </w:p>
    <w:p w:rsidR="00CE026F" w:rsidRDefault="0041131E" w:rsidP="00CE026F">
      <w:pPr>
        <w:pStyle w:val="ListParagraph"/>
        <w:rPr>
          <w:rFonts w:ascii="Calibri-Bold" w:hAnsi="Calibri-Bold" w:cs="Calibri-Bold"/>
          <w:bCs/>
          <w:i/>
          <w:lang w:val="en-029"/>
        </w:rPr>
      </w:pPr>
      <w:proofErr w:type="spellStart"/>
      <w:proofErr w:type="gramStart"/>
      <w:r>
        <w:rPr>
          <w:rFonts w:ascii="Calibri-Bold" w:hAnsi="Calibri-Bold" w:cs="Calibri-Bold"/>
          <w:bCs/>
          <w:i/>
          <w:lang w:val="en-029"/>
        </w:rPr>
        <w:t>enemy</w:t>
      </w:r>
      <w:r w:rsidR="00CE026F" w:rsidRPr="00380965">
        <w:rPr>
          <w:rFonts w:ascii="Calibri-Bold" w:hAnsi="Calibri-Bold" w:cs="Calibri-Bold"/>
          <w:bCs/>
          <w:i/>
          <w:lang w:val="en-029"/>
        </w:rPr>
        <w:t>audio</w:t>
      </w:r>
      <w:proofErr w:type="spellEnd"/>
      <w:proofErr w:type="gramEnd"/>
      <w:r w:rsidR="00CE026F" w:rsidRPr="00380965">
        <w:rPr>
          <w:rFonts w:ascii="Calibri-Bold" w:hAnsi="Calibri-Bold" w:cs="Calibri-Bold"/>
          <w:bCs/>
          <w:i/>
          <w:lang w:val="en-029"/>
        </w:rPr>
        <w:t xml:space="preserve"> – This audio is used when the </w:t>
      </w:r>
      <w:r>
        <w:rPr>
          <w:rFonts w:ascii="Calibri-Bold" w:hAnsi="Calibri-Bold" w:cs="Calibri-Bold"/>
          <w:bCs/>
          <w:i/>
          <w:lang w:val="en-029"/>
        </w:rPr>
        <w:t>monke</w:t>
      </w:r>
      <w:r w:rsidR="009B4C4E">
        <w:rPr>
          <w:rFonts w:ascii="Calibri-Bold" w:hAnsi="Calibri-Bold" w:cs="Calibri-Bold"/>
          <w:bCs/>
          <w:i/>
          <w:lang w:val="en-029"/>
        </w:rPr>
        <w:t>y comes in contact with the man.</w:t>
      </w:r>
    </w:p>
    <w:p w:rsidR="009B4C4E" w:rsidRPr="00380965" w:rsidRDefault="009B4C4E" w:rsidP="00CE026F">
      <w:pPr>
        <w:pStyle w:val="ListParagraph"/>
        <w:rPr>
          <w:i/>
          <w:sz w:val="24"/>
          <w:szCs w:val="24"/>
        </w:rPr>
      </w:pPr>
    </w:p>
    <w:p w:rsidR="00CE026F" w:rsidRPr="00076239" w:rsidRDefault="00076239" w:rsidP="00E3128C">
      <w:pPr>
        <w:pStyle w:val="ListParagraph"/>
        <w:numPr>
          <w:ilvl w:val="0"/>
          <w:numId w:val="2"/>
        </w:numPr>
        <w:rPr>
          <w:i/>
          <w:sz w:val="24"/>
          <w:szCs w:val="24"/>
        </w:rPr>
      </w:pPr>
      <w:r>
        <w:rPr>
          <w:rFonts w:ascii="Calibri-Bold" w:hAnsi="Calibri-Bold" w:cs="Calibri-Bold"/>
          <w:b/>
          <w:bCs/>
          <w:lang w:val="en-029"/>
        </w:rPr>
        <w:t>Art / Multimedia Index</w:t>
      </w:r>
    </w:p>
    <w:p w:rsidR="00777836" w:rsidRDefault="00777836" w:rsidP="00076239">
      <w:pPr>
        <w:pStyle w:val="ListParagraph"/>
        <w:rPr>
          <w:rFonts w:ascii="Calibri-Bold" w:hAnsi="Calibri-Bold" w:cs="Calibri-Bold"/>
          <w:b/>
          <w:bCs/>
          <w:lang w:val="en-029"/>
        </w:rPr>
      </w:pPr>
    </w:p>
    <w:p w:rsidR="00076239" w:rsidRPr="00777836" w:rsidRDefault="00076239" w:rsidP="00076239">
      <w:pPr>
        <w:pStyle w:val="ListParagraph"/>
        <w:rPr>
          <w:i/>
          <w:sz w:val="24"/>
          <w:szCs w:val="24"/>
        </w:rPr>
      </w:pPr>
      <w:r w:rsidRPr="00777836">
        <w:rPr>
          <w:rFonts w:ascii="Calibri-Bold" w:hAnsi="Calibri-Bold" w:cs="Calibri-Bold"/>
          <w:b/>
          <w:bCs/>
          <w:i/>
          <w:lang w:val="en-029"/>
        </w:rPr>
        <w:t>Vehicle/Avatar</w:t>
      </w:r>
    </w:p>
    <w:p w:rsidR="00076239" w:rsidRDefault="00076239" w:rsidP="0007623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</w:t>
      </w:r>
      <w:r w:rsidR="00102895">
        <w:rPr>
          <w:noProof/>
          <w:lang w:val="en-029" w:eastAsia="en-029"/>
        </w:rPr>
        <w:drawing>
          <wp:inline distT="0" distB="0" distL="0" distR="0" wp14:anchorId="5A26600E" wp14:editId="0D3FD2B4">
            <wp:extent cx="1724025" cy="185778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80288" t="49316" r="1122" b="15051"/>
                    <a:stretch/>
                  </pic:blipFill>
                  <pic:spPr bwMode="auto">
                    <a:xfrm>
                      <a:off x="0" y="0"/>
                      <a:ext cx="1724025" cy="185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895" w:rsidRDefault="00102895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9B4C4E" w:rsidRDefault="009B4C4E" w:rsidP="00076239">
      <w:pPr>
        <w:pStyle w:val="ListParagraph"/>
        <w:rPr>
          <w:b/>
          <w:i/>
          <w:sz w:val="24"/>
          <w:szCs w:val="24"/>
        </w:rPr>
      </w:pPr>
    </w:p>
    <w:p w:rsidR="00076239" w:rsidRPr="00076239" w:rsidRDefault="00076239" w:rsidP="00076239">
      <w:pPr>
        <w:pStyle w:val="ListParagraph"/>
        <w:rPr>
          <w:b/>
          <w:i/>
          <w:sz w:val="24"/>
          <w:szCs w:val="24"/>
        </w:rPr>
      </w:pPr>
      <w:r w:rsidRPr="00076239">
        <w:rPr>
          <w:b/>
          <w:i/>
          <w:sz w:val="24"/>
          <w:szCs w:val="24"/>
        </w:rPr>
        <w:t>Enemy</w:t>
      </w:r>
    </w:p>
    <w:p w:rsidR="00076239" w:rsidRPr="00E3128C" w:rsidRDefault="00102895" w:rsidP="00076239">
      <w:pPr>
        <w:pStyle w:val="ListParagraph"/>
        <w:rPr>
          <w:i/>
          <w:sz w:val="24"/>
          <w:szCs w:val="24"/>
        </w:rPr>
      </w:pPr>
      <w:r>
        <w:rPr>
          <w:noProof/>
          <w:lang w:val="en-029" w:eastAsia="en-029"/>
        </w:rPr>
        <w:drawing>
          <wp:inline distT="0" distB="0" distL="0" distR="0" wp14:anchorId="6BC2E990" wp14:editId="7165D251">
            <wp:extent cx="1685925" cy="20045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79647" t="43614" b="13341"/>
                    <a:stretch/>
                  </pic:blipFill>
                  <pic:spPr bwMode="auto">
                    <a:xfrm>
                      <a:off x="0" y="0"/>
                      <a:ext cx="1685925" cy="200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128C" w:rsidRPr="00076239" w:rsidRDefault="00076239" w:rsidP="00E3128C">
      <w:pPr>
        <w:rPr>
          <w:b/>
          <w:i/>
          <w:sz w:val="24"/>
          <w:szCs w:val="24"/>
        </w:rPr>
      </w:pPr>
      <w:r>
        <w:rPr>
          <w:i/>
          <w:sz w:val="24"/>
          <w:szCs w:val="24"/>
        </w:rPr>
        <w:tab/>
      </w:r>
      <w:proofErr w:type="gramStart"/>
      <w:r w:rsidRPr="00076239">
        <w:rPr>
          <w:b/>
          <w:i/>
          <w:sz w:val="24"/>
          <w:szCs w:val="24"/>
        </w:rPr>
        <w:t>Points</w:t>
      </w:r>
      <w:proofErr w:type="gramEnd"/>
      <w:r w:rsidRPr="00076239">
        <w:rPr>
          <w:b/>
          <w:i/>
          <w:sz w:val="24"/>
          <w:szCs w:val="24"/>
        </w:rPr>
        <w:t xml:space="preserve"> gainer</w:t>
      </w:r>
    </w:p>
    <w:p w:rsidR="00076239" w:rsidRDefault="00076239" w:rsidP="00E3128C">
      <w:pPr>
        <w:rPr>
          <w:i/>
          <w:noProof/>
          <w:sz w:val="24"/>
          <w:szCs w:val="24"/>
          <w:lang w:val="en-029" w:eastAsia="en-029"/>
        </w:rPr>
      </w:pPr>
      <w:r>
        <w:rPr>
          <w:i/>
          <w:noProof/>
          <w:sz w:val="24"/>
          <w:szCs w:val="24"/>
          <w:lang w:val="en-029" w:eastAsia="en-029"/>
        </w:rPr>
        <w:t xml:space="preserve">               </w:t>
      </w:r>
      <w:r w:rsidR="00102895">
        <w:rPr>
          <w:noProof/>
          <w:lang w:val="en-029" w:eastAsia="en-029"/>
        </w:rPr>
        <w:drawing>
          <wp:inline distT="0" distB="0" distL="0" distR="0" wp14:anchorId="0DC02B36" wp14:editId="46E85D55">
            <wp:extent cx="1628775" cy="16383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80449" t="49316" r="1867" b="19042"/>
                    <a:stretch/>
                  </pic:blipFill>
                  <pic:spPr bwMode="auto">
                    <a:xfrm>
                      <a:off x="0" y="0"/>
                      <a:ext cx="1628775" cy="163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895">
        <w:rPr>
          <w:i/>
          <w:noProof/>
          <w:sz w:val="24"/>
          <w:szCs w:val="24"/>
          <w:lang w:val="en-029" w:eastAsia="en-029"/>
        </w:rPr>
        <w:t xml:space="preserve">       </w:t>
      </w:r>
      <w:r w:rsidR="00102895">
        <w:rPr>
          <w:i/>
          <w:noProof/>
          <w:sz w:val="24"/>
          <w:szCs w:val="24"/>
          <w:lang w:val="en-029" w:eastAsia="en-029"/>
        </w:rPr>
        <w:drawing>
          <wp:inline distT="0" distB="0" distL="0" distR="0">
            <wp:extent cx="952500" cy="952500"/>
            <wp:effectExtent l="0" t="0" r="0" b="0"/>
            <wp:docPr id="27" name="Picture 27" descr="C:\PADMA\Centennial documents\Jan-Apr,2016\GameProgramming\New Unity Project 6\Assets\Sprites\Banana\banana-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DMA\Centennial documents\Jan-Apr,2016\GameProgramming\New Unity Project 6\Assets\Sprites\Banana\banana-One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5B75" w:rsidRDefault="00285B75" w:rsidP="00E3128C">
      <w:pPr>
        <w:rPr>
          <w:i/>
          <w:noProof/>
          <w:sz w:val="24"/>
          <w:szCs w:val="24"/>
          <w:lang w:val="en-029" w:eastAsia="en-029"/>
        </w:rPr>
      </w:pPr>
    </w:p>
    <w:p w:rsidR="00285B75" w:rsidRPr="00D15FBC" w:rsidRDefault="00D15FBC" w:rsidP="00E3128C">
      <w:pPr>
        <w:rPr>
          <w:b/>
          <w:i/>
          <w:noProof/>
          <w:sz w:val="24"/>
          <w:szCs w:val="24"/>
          <w:lang w:val="en-029" w:eastAsia="en-029"/>
        </w:rPr>
      </w:pPr>
      <w:r>
        <w:rPr>
          <w:b/>
          <w:i/>
          <w:noProof/>
          <w:sz w:val="24"/>
          <w:szCs w:val="24"/>
          <w:lang w:val="en-029" w:eastAsia="en-029"/>
        </w:rPr>
        <w:t xml:space="preserve">             </w:t>
      </w:r>
      <w:bookmarkStart w:id="0" w:name="_GoBack"/>
      <w:bookmarkEnd w:id="0"/>
      <w:r w:rsidR="00285B75" w:rsidRPr="00D15FBC">
        <w:rPr>
          <w:b/>
          <w:i/>
          <w:noProof/>
          <w:sz w:val="24"/>
          <w:szCs w:val="24"/>
          <w:lang w:val="en-029" w:eastAsia="en-029"/>
        </w:rPr>
        <w:t>Additional Resources</w:t>
      </w:r>
    </w:p>
    <w:p w:rsidR="00285B75" w:rsidRPr="00E3128C" w:rsidRDefault="00285B75" w:rsidP="00E3128C">
      <w:pPr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029" w:eastAsia="en-029"/>
        </w:rPr>
        <w:drawing>
          <wp:inline distT="0" distB="0" distL="0" distR="0">
            <wp:extent cx="1047750" cy="1397000"/>
            <wp:effectExtent l="0" t="0" r="0" b="0"/>
            <wp:docPr id="6" name="Picture 6" descr="C:\PADMA\Centennial documents\Jan-Apr,2016\GameProgramming\Padma Chakraborty-200840437-Assignment#2\New Unity Project 6\Assets\Sprites\Banana\banana_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DMA\Centennial documents\Jan-Apr,2016\GameProgramming\Padma Chakraborty-200840437-Assignment#2\New Unity Project 6\Assets\Sprites\Banana\banana_Tree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noProof/>
          <w:sz w:val="24"/>
          <w:szCs w:val="24"/>
          <w:lang w:val="en-029" w:eastAsia="en-029"/>
        </w:rPr>
        <w:drawing>
          <wp:inline distT="0" distB="0" distL="0" distR="0">
            <wp:extent cx="953434" cy="847725"/>
            <wp:effectExtent l="0" t="0" r="0" b="0"/>
            <wp:docPr id="7" name="Picture 7" descr="C:\PADMA\Centennial documents\Jan-Apr,2016\GameProgramming\Padma Chakraborty-200840437-Assignment#2\New Unity Project 6\Assets\Sprites\Banana\banana_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DMA\Centennial documents\Jan-Apr,2016\GameProgramming\Padma Chakraborty-200840437-Assignment#2\New Unity Project 6\Assets\Sprites\Banana\banana_Tree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922" cy="84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FBC">
        <w:rPr>
          <w:i/>
          <w:noProof/>
          <w:sz w:val="24"/>
          <w:szCs w:val="24"/>
          <w:lang w:val="en-029" w:eastAsia="en-029"/>
        </w:rPr>
        <w:drawing>
          <wp:inline distT="0" distB="0" distL="0" distR="0">
            <wp:extent cx="1466850" cy="1466850"/>
            <wp:effectExtent l="0" t="0" r="0" b="0"/>
            <wp:docPr id="8" name="Picture 8" descr="C:\PADMA\Centennial documents\Jan-Apr,2016\GameProgramming\Padma Chakraborty-200840437-Assignment#2\New Unity Project 6\Assets\Sprites\Banana\bas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ADMA\Centennial documents\Jan-Apr,2016\GameProgramming\Padma Chakraborty-200840437-Assignment#2\New Unity Project 6\Assets\Sprites\Banana\baske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5FBC">
        <w:rPr>
          <w:i/>
          <w:noProof/>
          <w:sz w:val="24"/>
          <w:szCs w:val="24"/>
          <w:lang w:val="en-029" w:eastAsia="en-029"/>
        </w:rPr>
        <w:drawing>
          <wp:inline distT="0" distB="0" distL="0" distR="0">
            <wp:extent cx="1104900" cy="676275"/>
            <wp:effectExtent l="0" t="0" r="0" b="9525"/>
            <wp:docPr id="10" name="Picture 10" descr="C:\PADMA\Centennial documents\Jan-Apr,2016\GameProgramming\Padma Chakraborty-200840437-Assignment#2\New Unity Project 6\Assets\Sprites\gr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DMA\Centennial documents\Jan-Apr,2016\GameProgramming\Padma Chakraborty-200840437-Assignment#2\New Unity Project 6\Assets\Sprites\grass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5B75" w:rsidRPr="00E3128C" w:rsidSect="005C407E">
      <w:headerReference w:type="even" r:id="rId35"/>
      <w:headerReference w:type="default" r:id="rId36"/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7D76" w:rsidRDefault="00737D76" w:rsidP="00C152DC">
      <w:pPr>
        <w:spacing w:after="0" w:line="240" w:lineRule="auto"/>
      </w:pPr>
      <w:r>
        <w:separator/>
      </w:r>
    </w:p>
  </w:endnote>
  <w:endnote w:type="continuationSeparator" w:id="0">
    <w:p w:rsidR="00737D76" w:rsidRDefault="00737D76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3152249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407E" w:rsidRDefault="005C40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5FBC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65B" w:rsidRDefault="008B670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 </w:t>
    </w:r>
    <w:r w:rsidR="00AA765B">
      <w:rPr>
        <w:rFonts w:asciiTheme="majorHAnsi" w:hAnsiTheme="majorHAnsi"/>
      </w:rPr>
      <w:ptab w:relativeTo="margin" w:alignment="right" w:leader="none"/>
    </w:r>
    <w:r w:rsidR="00AA765B"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15FBC" w:rsidRPr="00D15FBC">
      <w:rPr>
        <w:rFonts w:asciiTheme="majorHAnsi" w:hAnsiTheme="majorHAnsi"/>
        <w:noProof/>
      </w:rPr>
      <w:t>7</w:t>
    </w:r>
    <w:r w:rsidR="00953C99">
      <w:rPr>
        <w:rFonts w:asciiTheme="majorHAnsi" w:hAnsiTheme="majorHAnsi"/>
        <w:noProof/>
      </w:rPr>
      <w:fldChar w:fldCharType="end"/>
    </w:r>
  </w:p>
  <w:p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7D76" w:rsidRDefault="00737D76" w:rsidP="00C152DC">
      <w:pPr>
        <w:spacing w:after="0" w:line="240" w:lineRule="auto"/>
      </w:pPr>
      <w:r>
        <w:separator/>
      </w:r>
    </w:p>
  </w:footnote>
  <w:footnote w:type="continuationSeparator" w:id="0">
    <w:p w:rsidR="00737D76" w:rsidRDefault="00737D76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3794E">
                <w:rPr>
                  <w:b/>
                  <w:bCs/>
                  <w:caps/>
                  <w:sz w:val="24"/>
                  <w:szCs w:val="24"/>
                  <w:lang w:val="en-029"/>
                </w:rPr>
                <w:t>GAMEPROGRAMMING-1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sz w:val="24"/>
            <w:szCs w:val="24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6-02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Default="008B6704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sz w:val="24"/>
                  <w:szCs w:val="24"/>
                  <w:lang w:val="en-US"/>
                </w:rPr>
                <w:t>February 29, 2016</w:t>
              </w:r>
            </w:p>
          </w:tc>
        </w:sdtContent>
      </w:sdt>
    </w:tr>
  </w:tbl>
  <w:p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6-02-29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152DC" w:rsidRPr="00C152DC" w:rsidRDefault="009567EC" w:rsidP="008B6704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 xml:space="preserve">February </w:t>
              </w:r>
              <w:r w:rsidR="008B6704">
                <w:rPr>
                  <w:color w:val="FFFFFF" w:themeColor="background1"/>
                  <w:lang w:val="en-US"/>
                </w:rPr>
                <w:t>29</w:t>
              </w:r>
              <w:r>
                <w:rPr>
                  <w:color w:val="FFFFFF" w:themeColor="background1"/>
                  <w:lang w:val="en-US"/>
                </w:rPr>
                <w:t>, 2016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3794E">
                <w:rPr>
                  <w:b/>
                  <w:bCs/>
                  <w:caps/>
                  <w:sz w:val="24"/>
                  <w:szCs w:val="24"/>
                  <w:lang w:val="en-029"/>
                </w:rPr>
                <w:t>GAMEPROGRAMMING-1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B75ECD"/>
    <w:multiLevelType w:val="hybridMultilevel"/>
    <w:tmpl w:val="5E06684A"/>
    <w:lvl w:ilvl="0" w:tplc="24090013">
      <w:start w:val="1"/>
      <w:numFmt w:val="upperRoman"/>
      <w:lvlText w:val="%1."/>
      <w:lvlJc w:val="right"/>
      <w:pPr>
        <w:ind w:left="720" w:hanging="360"/>
      </w:pPr>
    </w:lvl>
    <w:lvl w:ilvl="1" w:tplc="24090019" w:tentative="1">
      <w:start w:val="1"/>
      <w:numFmt w:val="lowerLetter"/>
      <w:lvlText w:val="%2."/>
      <w:lvlJc w:val="left"/>
      <w:pPr>
        <w:ind w:left="1440" w:hanging="360"/>
      </w:pPr>
    </w:lvl>
    <w:lvl w:ilvl="2" w:tplc="2409001B" w:tentative="1">
      <w:start w:val="1"/>
      <w:numFmt w:val="lowerRoman"/>
      <w:lvlText w:val="%3."/>
      <w:lvlJc w:val="right"/>
      <w:pPr>
        <w:ind w:left="2160" w:hanging="180"/>
      </w:pPr>
    </w:lvl>
    <w:lvl w:ilvl="3" w:tplc="2409000F" w:tentative="1">
      <w:start w:val="1"/>
      <w:numFmt w:val="decimal"/>
      <w:lvlText w:val="%4."/>
      <w:lvlJc w:val="left"/>
      <w:pPr>
        <w:ind w:left="2880" w:hanging="360"/>
      </w:pPr>
    </w:lvl>
    <w:lvl w:ilvl="4" w:tplc="24090019" w:tentative="1">
      <w:start w:val="1"/>
      <w:numFmt w:val="lowerLetter"/>
      <w:lvlText w:val="%5."/>
      <w:lvlJc w:val="left"/>
      <w:pPr>
        <w:ind w:left="3600" w:hanging="360"/>
      </w:pPr>
    </w:lvl>
    <w:lvl w:ilvl="5" w:tplc="2409001B" w:tentative="1">
      <w:start w:val="1"/>
      <w:numFmt w:val="lowerRoman"/>
      <w:lvlText w:val="%6."/>
      <w:lvlJc w:val="right"/>
      <w:pPr>
        <w:ind w:left="4320" w:hanging="180"/>
      </w:pPr>
    </w:lvl>
    <w:lvl w:ilvl="6" w:tplc="2409000F" w:tentative="1">
      <w:start w:val="1"/>
      <w:numFmt w:val="decimal"/>
      <w:lvlText w:val="%7."/>
      <w:lvlJc w:val="left"/>
      <w:pPr>
        <w:ind w:left="5040" w:hanging="360"/>
      </w:pPr>
    </w:lvl>
    <w:lvl w:ilvl="7" w:tplc="24090019" w:tentative="1">
      <w:start w:val="1"/>
      <w:numFmt w:val="lowerLetter"/>
      <w:lvlText w:val="%8."/>
      <w:lvlJc w:val="left"/>
      <w:pPr>
        <w:ind w:left="5760" w:hanging="360"/>
      </w:pPr>
    </w:lvl>
    <w:lvl w:ilvl="8" w:tplc="2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76239"/>
    <w:rsid w:val="00080D8D"/>
    <w:rsid w:val="000D662A"/>
    <w:rsid w:val="00102895"/>
    <w:rsid w:val="00105AF3"/>
    <w:rsid w:val="001A39F4"/>
    <w:rsid w:val="002856D0"/>
    <w:rsid w:val="00285B75"/>
    <w:rsid w:val="00380965"/>
    <w:rsid w:val="003A7E09"/>
    <w:rsid w:val="003E1D34"/>
    <w:rsid w:val="003E1D56"/>
    <w:rsid w:val="0041131E"/>
    <w:rsid w:val="00420F46"/>
    <w:rsid w:val="0043794E"/>
    <w:rsid w:val="0044765F"/>
    <w:rsid w:val="0052734F"/>
    <w:rsid w:val="005C2F0F"/>
    <w:rsid w:val="005C407E"/>
    <w:rsid w:val="00686D09"/>
    <w:rsid w:val="00691022"/>
    <w:rsid w:val="00737D76"/>
    <w:rsid w:val="00744BAC"/>
    <w:rsid w:val="00777836"/>
    <w:rsid w:val="00785CEF"/>
    <w:rsid w:val="007A66AB"/>
    <w:rsid w:val="007B27E3"/>
    <w:rsid w:val="007D2A8E"/>
    <w:rsid w:val="008229FB"/>
    <w:rsid w:val="00843E19"/>
    <w:rsid w:val="00846D88"/>
    <w:rsid w:val="00863939"/>
    <w:rsid w:val="00867E8F"/>
    <w:rsid w:val="008A0688"/>
    <w:rsid w:val="008B51E7"/>
    <w:rsid w:val="008B6704"/>
    <w:rsid w:val="008C6B2D"/>
    <w:rsid w:val="008E601F"/>
    <w:rsid w:val="008F3C94"/>
    <w:rsid w:val="00953C99"/>
    <w:rsid w:val="009567EC"/>
    <w:rsid w:val="00996533"/>
    <w:rsid w:val="009A4D42"/>
    <w:rsid w:val="009B4C4E"/>
    <w:rsid w:val="009F6693"/>
    <w:rsid w:val="00AA765B"/>
    <w:rsid w:val="00AD223E"/>
    <w:rsid w:val="00B67550"/>
    <w:rsid w:val="00BF4089"/>
    <w:rsid w:val="00C152DC"/>
    <w:rsid w:val="00C70BC2"/>
    <w:rsid w:val="00C9664E"/>
    <w:rsid w:val="00CC730B"/>
    <w:rsid w:val="00CE026F"/>
    <w:rsid w:val="00D15FBC"/>
    <w:rsid w:val="00D668E0"/>
    <w:rsid w:val="00D74CFF"/>
    <w:rsid w:val="00D82416"/>
    <w:rsid w:val="00DA7154"/>
    <w:rsid w:val="00DB39F2"/>
    <w:rsid w:val="00E3128C"/>
    <w:rsid w:val="00EB6F93"/>
    <w:rsid w:val="00F35C9E"/>
    <w:rsid w:val="00F362D0"/>
    <w:rsid w:val="00F758D4"/>
    <w:rsid w:val="00FB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40.png"/><Relationship Id="rId34" Type="http://schemas.openxmlformats.org/officeDocument/2006/relationships/image" Target="media/image17.jpe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30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6.emf"/><Relationship Id="rId28" Type="http://schemas.openxmlformats.org/officeDocument/2006/relationships/image" Target="media/image11.png"/><Relationship Id="rId36" Type="http://schemas.openxmlformats.org/officeDocument/2006/relationships/header" Target="header2.xml"/><Relationship Id="rId10" Type="http://schemas.openxmlformats.org/officeDocument/2006/relationships/webSettings" Target="webSettings.xml"/><Relationship Id="rId19" Type="http://schemas.openxmlformats.org/officeDocument/2006/relationships/image" Target="media/image20.png"/><Relationship Id="rId31" Type="http://schemas.openxmlformats.org/officeDocument/2006/relationships/image" Target="media/image14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0.jpeg"/><Relationship Id="rId22" Type="http://schemas.openxmlformats.org/officeDocument/2006/relationships/image" Target="media/image50.png"/><Relationship Id="rId27" Type="http://schemas.openxmlformats.org/officeDocument/2006/relationships/image" Target="media/image10.png"/><Relationship Id="rId30" Type="http://schemas.openxmlformats.org/officeDocument/2006/relationships/image" Target="media/image13.gif"/><Relationship Id="rId35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2016-02-29T00:00:00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5.xml><?xml version="1.0" encoding="utf-8"?>
<ds:datastoreItem xmlns:ds="http://schemas.openxmlformats.org/officeDocument/2006/customXml" ds:itemID="{2BA8E3B8-363D-4DE3-9A35-E3FD5267D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</Template>
  <TotalTime>60</TotalTime>
  <Pages>8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GAMEPROGRAMMING-1</vt:lpstr>
    </vt:vector>
  </TitlesOfParts>
  <Company>GamingFUN</Company>
  <LinksUpToDate>false</LinksUpToDate>
  <CharactersWithSpaces>2752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GAMEPROGRAMMING-1</dc:title>
  <dc:creator>Padma Chakraborty</dc:creator>
  <cp:lastModifiedBy>chakraborty</cp:lastModifiedBy>
  <cp:revision>11</cp:revision>
  <dcterms:created xsi:type="dcterms:W3CDTF">2016-03-01T01:39:00Z</dcterms:created>
  <dcterms:modified xsi:type="dcterms:W3CDTF">2016-03-01T04:29:00Z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